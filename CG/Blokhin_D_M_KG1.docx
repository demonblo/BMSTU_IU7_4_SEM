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F7E" w:rsidRDefault="00C10F7E">
      <w:pPr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6"/>
        <w:gridCol w:w="7685"/>
      </w:tblGrid>
      <w:tr w:rsidR="00C10F7E">
        <w:tblPrEx>
          <w:tblCellMar>
            <w:top w:w="0" w:type="dxa"/>
            <w:bottom w:w="0" w:type="dxa"/>
          </w:tblCellMar>
        </w:tblPrEx>
        <w:tc>
          <w:tcPr>
            <w:tcW w:w="138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EE2E8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0" b="9480"/>
                  <wp:wrapSquare wrapText="bothSides"/>
                  <wp:docPr id="1" name="image1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Федеральное государственное бюджетное образовательное учреждение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C10F7E" w:rsidRDefault="00EE2E8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10F7E" w:rsidRDefault="00EE2E8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C10F7E" w:rsidRDefault="00C10F7E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10F7E" w:rsidRDefault="00EE2E8A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ФАКУЛЬТЕТ </w:t>
      </w:r>
      <w:r>
        <w:rPr>
          <w:rFonts w:ascii="Times New Roman" w:eastAsia="Times New Roman" w:hAnsi="Times New Roman" w:cs="Times New Roman"/>
          <w:u w:val="single"/>
        </w:rPr>
        <w:t xml:space="preserve"> «Информатика и системы управления»</w:t>
      </w: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C10F7E" w:rsidRDefault="00EE2E8A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КАФЕДРА </w:t>
      </w:r>
      <w:r>
        <w:rPr>
          <w:rFonts w:ascii="Times New Roman" w:eastAsia="Times New Roman" w:hAnsi="Times New Roman" w:cs="Times New Roman"/>
          <w:u w:val="single"/>
        </w:rPr>
        <w:t xml:space="preserve"> «Программное обеспечение ЭВМ и информационные технологии»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</w:rPr>
        <w:t>ПРЕДМЕТ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«Компьютерная графика»</w:t>
      </w: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 1</w:t>
      </w: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5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79"/>
        <w:gridCol w:w="392"/>
      </w:tblGrid>
      <w:tr w:rsidR="00C10F7E">
        <w:tblPrEx>
          <w:tblCellMar>
            <w:top w:w="0" w:type="dxa"/>
            <w:bottom w:w="0" w:type="dxa"/>
          </w:tblCellMar>
        </w:tblPrEx>
        <w:trPr>
          <w:trHeight w:val="4474"/>
        </w:trPr>
        <w:tc>
          <w:tcPr>
            <w:tcW w:w="917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Тема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Визуализация решения геометрической задачи на плоскости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Блохин Д.М.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ИУ7-42Б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Куров А.В.</w:t>
            </w:r>
          </w:p>
        </w:tc>
        <w:tc>
          <w:tcPr>
            <w:tcW w:w="39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Москва.  </w:t>
      </w: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2020 г.</w:t>
      </w:r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q17qkzz8omxy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q17qkzz8omxy1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На плоскости дано множество точек. Найти такой </w:t>
      </w:r>
      <w:r>
        <w:rPr>
          <w:rFonts w:ascii="Times New Roman" w:eastAsia="Times New Roman" w:hAnsi="Times New Roman" w:cs="Times New Roman"/>
          <w:sz w:val="24"/>
          <w:szCs w:val="24"/>
        </w:rPr>
        <w:t>треугольник с вершинами в точках этого множества, у которого разность площадей между наибольшим и наименьшим из шести треугольников, образованных пересечением биссектрис, минимальна.</w:t>
      </w: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2gcy44oaqcqz"/>
      <w:bookmarkEnd w:id="3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zekppksyr4v3"/>
      <w:bookmarkEnd w:id="4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" w:name="_7mzqbzscdxd2"/>
      <w:bookmarkEnd w:id="5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ujtbnzwtcl8q"/>
      <w:bookmarkEnd w:id="6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2881c0l23ai5"/>
      <w:bookmarkEnd w:id="7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" w:name="_2tnixktccdjs"/>
      <w:bookmarkEnd w:id="8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4wok0nspgt7"/>
      <w:bookmarkEnd w:id="9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dda5fuanp21"/>
      <w:bookmarkEnd w:id="10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r8f8x6encnwa"/>
      <w:bookmarkEnd w:id="11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sh4dgt4q3y5s"/>
      <w:bookmarkEnd w:id="12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kgnbdg2qigbp"/>
      <w:bookmarkEnd w:id="13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yns62c9hr1nx"/>
      <w:bookmarkEnd w:id="14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3kur8yq55mpt"/>
      <w:bookmarkEnd w:id="15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ue927iz1biw8"/>
      <w:bookmarkEnd w:id="16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vmic326abokf"/>
      <w:bookmarkEnd w:id="17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sppwkeweel68"/>
      <w:bookmarkEnd w:id="18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5t4sq1juu4df"/>
      <w:bookmarkEnd w:id="19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uvqvnv1m68z"/>
      <w:bookmarkEnd w:id="20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3bb1mdvhkt2n"/>
      <w:bookmarkEnd w:id="21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n0y26tmuho3c"/>
      <w:bookmarkEnd w:id="22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1anwndv60ahu"/>
      <w:bookmarkEnd w:id="23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yqa50znbgiuq"/>
      <w:bookmarkEnd w:id="24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6qb8tbqdjvd1"/>
      <w:bookmarkEnd w:id="25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gggg7bt07m57"/>
      <w:bookmarkEnd w:id="26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nratrni3wwv8"/>
      <w:bookmarkEnd w:id="27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vwemby2u5u7s"/>
      <w:bookmarkEnd w:id="28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al07btndzmy4"/>
      <w:bookmarkEnd w:id="29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lc5rtvw1ch"/>
      <w:bookmarkEnd w:id="30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1" w:name="_xqqnqlr2n6l7"/>
      <w:bookmarkEnd w:id="31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p5z7jac5i8cd"/>
      <w:bookmarkEnd w:id="32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3" w:name="_d8n9snjiqg60"/>
      <w:bookmarkEnd w:id="33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3gw994sk3frh"/>
      <w:bookmarkEnd w:id="34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dyv8lyo947j9"/>
      <w:bookmarkEnd w:id="35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6prg5fw1btik"/>
      <w:bookmarkEnd w:id="36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7" w:name="_9jirix7qs4md"/>
      <w:bookmarkEnd w:id="37"/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p80bu2tckj0n"/>
      <w:bookmarkEnd w:id="38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9" w:name="_fbi3gok6xjq5"/>
      <w:bookmarkEnd w:id="39"/>
    </w:p>
    <w:p w:rsidR="00C10F7E" w:rsidRDefault="00C10F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0" w:name="_d9xi04p9qqyk"/>
      <w:bookmarkEnd w:id="4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Входные данные: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1" w:name="_7cyzg1cdz457"/>
      <w:bookmarkEnd w:id="41"/>
      <w:r>
        <w:rPr>
          <w:rFonts w:ascii="Times New Roman" w:eastAsia="Times New Roman" w:hAnsi="Times New Roman" w:cs="Times New Roman"/>
          <w:sz w:val="24"/>
          <w:szCs w:val="24"/>
        </w:rPr>
        <w:t>Координаты точек, а также номер точки для удаления/редактирования и координаты точки после редактирования (если редактирование будет производиться)</w:t>
      </w:r>
    </w:p>
    <w:p w:rsidR="00C10F7E" w:rsidRDefault="00EE2E8A">
      <w:pPr>
        <w:spacing w:after="0" w:line="240" w:lineRule="auto"/>
      </w:pPr>
      <w:bookmarkStart w:id="42" w:name="_xdfil3grc8rf"/>
      <w:bookmarkEnd w:id="42"/>
      <w:r>
        <w:rPr>
          <w:noProof/>
        </w:rPr>
        <w:drawing>
          <wp:inline distT="0" distB="0" distL="0" distR="0">
            <wp:extent cx="5934071" cy="1619246"/>
            <wp:effectExtent l="0" t="0" r="0" b="4"/>
            <wp:docPr id="2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16192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after="0" w:line="240" w:lineRule="auto"/>
      </w:pPr>
      <w:bookmarkStart w:id="43" w:name="_cqbw0jmmvjvq"/>
      <w:bookmarkStart w:id="44" w:name="_61lgnjqd666i"/>
      <w:bookmarkEnd w:id="43"/>
      <w:bookmarkEnd w:id="44"/>
    </w:p>
    <w:p w:rsidR="00C10F7E" w:rsidRDefault="00EE2E8A">
      <w:pPr>
        <w:spacing w:before="240" w:after="0" w:line="240" w:lineRule="auto"/>
      </w:pPr>
      <w:bookmarkStart w:id="45" w:name="_men8d0c07dxh"/>
      <w:bookmarkEnd w:id="45"/>
      <w:r>
        <w:rPr>
          <w:rFonts w:ascii="Times New Roman" w:eastAsia="Times New Roman" w:hAnsi="Times New Roman" w:cs="Times New Roman"/>
          <w:sz w:val="24"/>
          <w:szCs w:val="24"/>
        </w:rPr>
        <w:t xml:space="preserve">Некорректный ввод обрабатывается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try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except</w:t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6" w:name="_uukvadrhd3s0"/>
      <w:bookmarkStart w:id="47" w:name="_is5zjpfhxyej"/>
      <w:bookmarkStart w:id="48" w:name="_8920vawkabzi"/>
      <w:bookmarkStart w:id="49" w:name="_n3ncl9libma2"/>
      <w:bookmarkStart w:id="50" w:name="_z3lik1n8ej27"/>
      <w:bookmarkStart w:id="51" w:name="_omxx5evm3ui9"/>
      <w:bookmarkStart w:id="52" w:name="_ambkt2bon0yr"/>
      <w:bookmarkStart w:id="53" w:name="_4jguicy8pq1t"/>
      <w:bookmarkStart w:id="54" w:name="_4l8x8es59uct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5" w:name="_evmplsqr1wzy"/>
      <w:bookmarkEnd w:id="55"/>
      <w:r>
        <w:rPr>
          <w:rFonts w:ascii="Times New Roman" w:eastAsia="Times New Roman" w:hAnsi="Times New Roman" w:cs="Times New Roman"/>
          <w:b/>
          <w:sz w:val="28"/>
          <w:szCs w:val="28"/>
        </w:rPr>
        <w:t>Выходные данные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6" w:name="_evmplsqr1wzy1"/>
      <w:bookmarkStart w:id="57" w:name="_evmplsqr1wzy2"/>
      <w:bookmarkEnd w:id="56"/>
      <w:bookmarkEnd w:id="57"/>
      <w:r>
        <w:rPr>
          <w:rFonts w:ascii="Times New Roman" w:eastAsia="Times New Roman" w:hAnsi="Times New Roman" w:cs="Times New Roman"/>
          <w:sz w:val="28"/>
          <w:szCs w:val="28"/>
        </w:rPr>
        <w:t>Рисуются все точки множества, вер</w:t>
      </w:r>
      <w:r>
        <w:rPr>
          <w:rFonts w:ascii="Times New Roman" w:eastAsia="Times New Roman" w:hAnsi="Times New Roman" w:cs="Times New Roman"/>
          <w:sz w:val="28"/>
          <w:szCs w:val="28"/>
        </w:rPr>
        <w:t>шины искомого треугольника и сам треугольник выделяются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24565" cy="4223714"/>
            <wp:effectExtent l="0" t="0" r="9285" b="5386"/>
            <wp:docPr id="3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565" cy="42237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after="0" w:line="240" w:lineRule="auto"/>
      </w:pPr>
      <w:bookmarkStart w:id="58" w:name="_id0tib54sjb"/>
      <w:bookmarkEnd w:id="58"/>
      <w:r>
        <w:rPr>
          <w:noProof/>
        </w:rPr>
        <w:lastRenderedPageBreak/>
        <w:drawing>
          <wp:inline distT="0" distB="0" distL="0" distR="0">
            <wp:extent cx="5934071" cy="8143875"/>
            <wp:effectExtent l="0" t="0" r="0" b="9525"/>
            <wp:docPr id="4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8143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9" w:name="_leead5jlk3"/>
      <w:bookmarkEnd w:id="59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0" w:name="_5313exa9lqna"/>
      <w:bookmarkEnd w:id="60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exsy9d3nh0tb"/>
      <w:bookmarkEnd w:id="61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jrxfqtt2igjo"/>
      <w:bookmarkEnd w:id="62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h7h8qsnmr2nf"/>
      <w:bookmarkStart w:id="64" w:name="_t1384bofumf9"/>
      <w:bookmarkStart w:id="65" w:name="_3whk6ep9eag8"/>
      <w:bookmarkStart w:id="66" w:name="_53feiqbgentt"/>
      <w:bookmarkEnd w:id="63"/>
      <w:bookmarkEnd w:id="64"/>
      <w:bookmarkEnd w:id="65"/>
      <w:bookmarkEnd w:id="66"/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7" w:name="_9z20irxqt9tq"/>
      <w:bookmarkEnd w:id="67"/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8" w:name="_e1r1u9ao4s6l"/>
      <w:bookmarkEnd w:id="68"/>
      <w:r>
        <w:rPr>
          <w:rFonts w:ascii="Times New Roman" w:eastAsia="Times New Roman" w:hAnsi="Times New Roman" w:cs="Times New Roman"/>
          <w:b/>
          <w:sz w:val="28"/>
          <w:szCs w:val="28"/>
        </w:rPr>
        <w:t>Теория и алгоритм решения задачи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9" w:name="_e1r1u9ao4s6l1"/>
      <w:bookmarkEnd w:id="69"/>
      <w:r>
        <w:rPr>
          <w:rFonts w:ascii="Times New Roman" w:eastAsia="Times New Roman" w:hAnsi="Times New Roman" w:cs="Times New Roman"/>
          <w:sz w:val="24"/>
          <w:szCs w:val="24"/>
        </w:rPr>
        <w:t xml:space="preserve">Для начала мы выбираем из множества 3 точки (вершины треугольника) и составляем общее уравнение прямой для каждой стороны треугольника. 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4553" cy="923928"/>
            <wp:effectExtent l="0" t="0" r="0" b="9522"/>
            <wp:docPr id="5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3" cy="9239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9480" cy="432081"/>
            <wp:effectExtent l="0" t="0" r="0" b="6069"/>
            <wp:docPr id="6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480" cy="432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Далее мы </w:t>
      </w:r>
      <w:r>
        <w:rPr>
          <w:rFonts w:ascii="Times New Roman" w:eastAsia="Times New Roman" w:hAnsi="Times New Roman" w:cs="Times New Roman"/>
          <w:sz w:val="24"/>
          <w:szCs w:val="24"/>
        </w:rPr>
        <w:t>находим общее уравнение прямой для каждой биссектрисы и определяем точку пересечения каждой биссектрисы с противоположной стороной треугольника, а после точку пересечения биссектрис.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1" cy="1562096"/>
            <wp:effectExtent l="0" t="0" r="0" b="4"/>
            <wp:docPr id="7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15620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1" cy="971550"/>
            <wp:effectExtent l="0" t="0" r="0" b="0"/>
            <wp:docPr id="8" name="Рисунок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971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После чего с помощью формулы Герона (т.к. мы знаем координаты </w:t>
      </w:r>
      <w:r>
        <w:rPr>
          <w:rFonts w:ascii="Times New Roman" w:eastAsia="Times New Roman" w:hAnsi="Times New Roman" w:cs="Times New Roman"/>
          <w:sz w:val="24"/>
          <w:szCs w:val="24"/>
        </w:rPr>
        <w:t>всех вершин 6 треугольников и можем найти длины их сторон) считаем площади треугольников, находим максимальную и минимальную и сравниваем их разность с нынешней минимальной, если меньше то принимаем эту разность за минимум и продолжаем выполнение алгоритма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других комбинация точек из множества.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1" cy="1257300"/>
            <wp:effectExtent l="0" t="0" r="0" b="0"/>
            <wp:docPr id="9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12573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Также во время перебора точек выполняется проверка, </w:t>
      </w:r>
      <w:bookmarkStart w:id="70" w:name="_qicyh1b2m864"/>
      <w:bookmarkStart w:id="71" w:name="_vx3vdy4lpnw2"/>
      <w:bookmarkStart w:id="72" w:name="_eksoj6rst2ge"/>
      <w:bookmarkStart w:id="73" w:name="_1joyfdrxb0ti"/>
      <w:bookmarkStart w:id="74" w:name="_xavcb2rav9yf"/>
      <w:bookmarkStart w:id="75" w:name="_butcw4c07u8i"/>
      <w:bookmarkStart w:id="76" w:name="_2p3qqxvqzlz0"/>
      <w:bookmarkStart w:id="77" w:name="_obgs85xafv52"/>
      <w:bookmarkStart w:id="78" w:name="_s6s0hu4y5vxb"/>
      <w:bookmarkStart w:id="79" w:name="_e6jf8q9a9nkw"/>
      <w:bookmarkStart w:id="80" w:name="_pgsounierj0r"/>
      <w:bookmarkStart w:id="81" w:name="_8jt6l7sk2inl"/>
      <w:bookmarkStart w:id="82" w:name="_b86raj2l3iej"/>
      <w:bookmarkStart w:id="83" w:name="_qmqco3wvvr77"/>
      <w:bookmarkStart w:id="84" w:name="_v2cmsujmbzys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>
        <w:rPr>
          <w:rFonts w:ascii="Times New Roman" w:eastAsia="Times New Roman" w:hAnsi="Times New Roman" w:cs="Times New Roman"/>
          <w:sz w:val="24"/>
          <w:szCs w:val="24"/>
        </w:rPr>
        <w:t>пересекает ли биссектриса угла противоположную сторону, если нет – точки лежат на одной прямой.</w:t>
      </w:r>
    </w:p>
    <w:p w:rsidR="00C10F7E" w:rsidRDefault="00EE2E8A">
      <w:pPr>
        <w:spacing w:before="240" w:after="0" w:line="240" w:lineRule="auto"/>
        <w:jc w:val="center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1" cy="2019296"/>
            <wp:effectExtent l="0" t="0" r="0" b="4"/>
            <wp:docPr id="10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2019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Формулы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Общее уравнение биссектрисы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34071" cy="4200525"/>
            <wp:effectExtent l="0" t="0" r="0" b="9525"/>
            <wp:docPr id="11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4200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Точка пересечения прям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ых заданных общим уравнением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05196" cy="1371600"/>
            <wp:effectExtent l="0" t="0" r="4" b="0"/>
            <wp:docPr id="12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196" cy="1371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Демонстрация корректной работы программы и масштабирования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85" w:name="_2c9oed6l22xq"/>
      <w:bookmarkEnd w:id="85"/>
      <w:r>
        <w:rPr>
          <w:rFonts w:ascii="Times New Roman" w:eastAsia="Times New Roman" w:hAnsi="Times New Roman" w:cs="Times New Roman"/>
          <w:sz w:val="28"/>
          <w:szCs w:val="28"/>
        </w:rPr>
        <w:t>1 случай</w:t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65668" cy="4517209"/>
            <wp:effectExtent l="0" t="0" r="1332" b="0"/>
            <wp:docPr id="13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668" cy="45172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6002" cy="5075139"/>
            <wp:effectExtent l="0" t="0" r="0" b="0"/>
            <wp:docPr id="14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002" cy="50751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0971" cy="3200400"/>
            <wp:effectExtent l="0" t="0" r="0" b="0"/>
            <wp:docPr id="15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1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</w:pPr>
      <w:bookmarkStart w:id="86" w:name="_mslzcy8pkdz5"/>
      <w:bookmarkEnd w:id="86"/>
    </w:p>
    <w:p w:rsidR="00C10F7E" w:rsidRDefault="00C10F7E">
      <w:pPr>
        <w:spacing w:before="240" w:after="0" w:line="240" w:lineRule="auto"/>
      </w:pPr>
    </w:p>
    <w:p w:rsidR="00C10F7E" w:rsidRDefault="00EE2E8A">
      <w:pPr>
        <w:spacing w:before="240" w:after="0" w:line="240" w:lineRule="auto"/>
        <w:rPr>
          <w:sz w:val="28"/>
          <w:szCs w:val="28"/>
        </w:rPr>
      </w:pPr>
      <w:r>
        <w:rPr>
          <w:sz w:val="28"/>
          <w:szCs w:val="28"/>
        </w:rPr>
        <w:t>2 случай с другим масштабированием</w:t>
      </w:r>
    </w:p>
    <w:p w:rsidR="00C10F7E" w:rsidRDefault="00EE2E8A">
      <w:pPr>
        <w:spacing w:before="240" w:after="0" w:line="240" w:lineRule="auto"/>
        <w:rPr>
          <w:sz w:val="28"/>
          <w:szCs w:val="28"/>
        </w:rPr>
      </w:pPr>
      <w:r>
        <w:rPr>
          <w:sz w:val="28"/>
          <w:szCs w:val="28"/>
        </w:rPr>
        <w:t>Точки</w:t>
      </w:r>
    </w:p>
    <w:p w:rsidR="00C10F7E" w:rsidRDefault="00EE2E8A">
      <w:pPr>
        <w:spacing w:before="240" w:after="0" w:line="240" w:lineRule="auto"/>
      </w:pPr>
      <w:r>
        <w:rPr>
          <w:noProof/>
          <w:sz w:val="28"/>
          <w:szCs w:val="28"/>
        </w:rPr>
        <w:drawing>
          <wp:inline distT="0" distB="0" distL="0" distR="0">
            <wp:extent cx="3422489" cy="5913241"/>
            <wp:effectExtent l="0" t="0" r="6511" b="0"/>
            <wp:docPr id="16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489" cy="5913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87" w:name="_o7ricgub12jw"/>
      <w:bookmarkStart w:id="88" w:name="_5n0dwxn0lttb"/>
      <w:bookmarkStart w:id="89" w:name="_h1esosjgvz57"/>
      <w:bookmarkStart w:id="90" w:name="_echng3iae6ax"/>
      <w:bookmarkStart w:id="91" w:name="_7opkrhpd6xnl"/>
      <w:bookmarkStart w:id="92" w:name="_eh5so42gqw7o"/>
      <w:bookmarkStart w:id="93" w:name="_ry1iqfj751lc"/>
      <w:bookmarkEnd w:id="87"/>
      <w:bookmarkEnd w:id="88"/>
      <w:bookmarkEnd w:id="89"/>
      <w:bookmarkEnd w:id="90"/>
      <w:bookmarkEnd w:id="91"/>
      <w:bookmarkEnd w:id="92"/>
      <w:bookmarkEnd w:id="93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4" w:name="_1iabya7oa2ko"/>
      <w:bookmarkEnd w:id="94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5" w:name="_GoBack"/>
      <w:bookmarkEnd w:id="95"/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495928"/>
            <wp:effectExtent l="0" t="0" r="0" b="9522"/>
            <wp:docPr id="1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6" w:name="_xt33kmz7stlm"/>
      <w:bookmarkEnd w:id="96"/>
      <w:r>
        <w:rPr>
          <w:rFonts w:ascii="Times New Roman" w:eastAsia="Times New Roman" w:hAnsi="Times New Roman" w:cs="Times New Roman"/>
          <w:sz w:val="28"/>
          <w:szCs w:val="28"/>
        </w:rPr>
        <w:t>Ответ</w:t>
      </w:r>
    </w:p>
    <w:p w:rsidR="00C10F7E" w:rsidRPr="004A7983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5653" cy="2412507"/>
            <wp:effectExtent l="0" t="0" r="0" b="6843"/>
            <wp:docPr id="18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653" cy="24125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</w:pPr>
      <w:bookmarkStart w:id="97" w:name="_ce4av3rrzd2k"/>
      <w:bookmarkEnd w:id="9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Попытаемся ввести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некорректные входные данные или же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запустить программу когда количество точек или координаты точек не подходят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Все точки на одной прямой</w:t>
      </w:r>
    </w:p>
    <w:p w:rsidR="00C10F7E" w:rsidRDefault="00EE2E8A">
      <w:pPr>
        <w:pStyle w:val="a7"/>
        <w:numPr>
          <w:ilvl w:val="0"/>
          <w:numId w:val="1"/>
        </w:num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1" cy="3581403"/>
            <wp:effectExtent l="0" t="0" r="0" b="0"/>
            <wp:docPr id="19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581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Попытка удалить точку по номеру, которого нет</w:t>
      </w:r>
    </w:p>
    <w:p w:rsidR="00C10F7E" w:rsidRDefault="00EE2E8A">
      <w:pPr>
        <w:pStyle w:val="a7"/>
        <w:numPr>
          <w:ilvl w:val="0"/>
          <w:numId w:val="1"/>
        </w:numPr>
        <w:spacing w:before="240" w:after="0" w:line="240" w:lineRule="auto"/>
      </w:pPr>
      <w:bookmarkStart w:id="98" w:name="_qrxeyl76nroa"/>
      <w:bookmarkEnd w:id="98"/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581403"/>
            <wp:effectExtent l="0" t="0" r="0" b="0"/>
            <wp:docPr id="20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9" w:name="_g584xgatj5tb"/>
      <w:bookmarkEnd w:id="99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Попытка найти вершины треугольника, когда в множестве меньше 3 точек</w:t>
      </w:r>
    </w:p>
    <w:p w:rsidR="00C10F7E" w:rsidRDefault="00EE2E8A">
      <w:pPr>
        <w:pStyle w:val="a7"/>
        <w:numPr>
          <w:ilvl w:val="0"/>
          <w:numId w:val="1"/>
        </w:numPr>
        <w:spacing w:before="240"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1" cy="3590921"/>
            <wp:effectExtent l="0" t="0" r="0" b="0"/>
            <wp:docPr id="21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590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0" w:name="_2bw0viksgvbg"/>
      <w:bookmarkEnd w:id="100"/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1" w:name="_w1m1ncvvofum"/>
      <w:bookmarkEnd w:id="101"/>
      <w:r>
        <w:rPr>
          <w:rFonts w:ascii="Times New Roman" w:eastAsia="Times New Roman" w:hAnsi="Times New Roman" w:cs="Times New Roman"/>
          <w:sz w:val="28"/>
          <w:szCs w:val="28"/>
        </w:rPr>
        <w:t xml:space="preserve">Ввод букв вместо цифр в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координатах</w:t>
      </w:r>
    </w:p>
    <w:p w:rsidR="00C10F7E" w:rsidRDefault="00EE2E8A">
      <w:pPr>
        <w:pStyle w:val="a7"/>
        <w:numPr>
          <w:ilvl w:val="0"/>
          <w:numId w:val="1"/>
        </w:numPr>
        <w:spacing w:before="240" w:after="0" w:line="240" w:lineRule="auto"/>
      </w:pPr>
      <w:r>
        <w:rPr>
          <w:noProof/>
        </w:rPr>
        <w:drawing>
          <wp:inline distT="0" distB="0" distL="0" distR="0">
            <wp:extent cx="5934071" cy="3552828"/>
            <wp:effectExtent l="0" t="0" r="0" b="9522"/>
            <wp:docPr id="22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552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2" w:name="_otgooudzk8t4"/>
      <w:bookmarkEnd w:id="102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103" w:name="_15exue91tlq"/>
      <w:bookmarkEnd w:id="103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4" w:name="_20kvug7cvaog"/>
      <w:bookmarkStart w:id="105" w:name="_wx0wlk43fj8k"/>
      <w:bookmarkEnd w:id="104"/>
      <w:bookmarkEnd w:id="105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6" w:name="_ptrrfmvkj3zc"/>
      <w:bookmarkEnd w:id="106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7" w:name="_fyohna79apum"/>
      <w:bookmarkEnd w:id="107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8" w:name="_m92w0ajdccpx"/>
      <w:bookmarkEnd w:id="108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before="240" w:after="0" w:line="240" w:lineRule="auto"/>
      </w:pPr>
      <w:bookmarkStart w:id="109" w:name="_3zgy4tm5867t"/>
      <w:bookmarkStart w:id="110" w:name="_8noq055m61hc"/>
      <w:bookmarkEnd w:id="109"/>
      <w:bookmarkEnd w:id="110"/>
    </w:p>
    <w:p w:rsidR="00C10F7E" w:rsidRDefault="00C10F7E">
      <w:pPr>
        <w:spacing w:before="240" w:after="0" w:line="240" w:lineRule="auto"/>
      </w:pPr>
      <w:bookmarkStart w:id="111" w:name="_ahxrj7x6jtk3"/>
      <w:bookmarkEnd w:id="111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2" w:name="_d7iex5lz6mng"/>
      <w:bookmarkEnd w:id="112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3" w:name="_nfkclmvr8nvv"/>
      <w:bookmarkEnd w:id="113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4" w:name="_zfr5q95lbo39"/>
      <w:bookmarkEnd w:id="114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5" w:name="_ij04ueqhj52f"/>
      <w:bookmarkEnd w:id="115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6" w:name="_nymes1fpp3d2"/>
      <w:bookmarkStart w:id="117" w:name="_2d7bk0elnd0b"/>
      <w:bookmarkEnd w:id="116"/>
      <w:bookmarkEnd w:id="117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8" w:name="_kzks2csewvcc"/>
      <w:bookmarkEnd w:id="118"/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19" w:name="_bh5t5tnswvoz"/>
      <w:bookmarkEnd w:id="119"/>
    </w:p>
    <w:p w:rsidR="00C10F7E" w:rsidRDefault="00C10F7E">
      <w:pPr>
        <w:spacing w:before="240" w:after="0" w:line="240" w:lineRule="auto"/>
      </w:pPr>
    </w:p>
    <w:sectPr w:rsidR="00C10F7E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E8A" w:rsidRDefault="00EE2E8A">
      <w:pPr>
        <w:spacing w:after="0" w:line="240" w:lineRule="auto"/>
      </w:pPr>
      <w:r>
        <w:separator/>
      </w:r>
    </w:p>
  </w:endnote>
  <w:endnote w:type="continuationSeparator" w:id="0">
    <w:p w:rsidR="00EE2E8A" w:rsidRDefault="00EE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E8A" w:rsidRDefault="00EE2E8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EE2E8A" w:rsidRDefault="00EE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44E53"/>
    <w:multiLevelType w:val="multilevel"/>
    <w:tmpl w:val="31588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10F7E"/>
    <w:rsid w:val="003124C0"/>
    <w:rsid w:val="00383B95"/>
    <w:rsid w:val="004A7983"/>
    <w:rsid w:val="00C10F7E"/>
    <w:rsid w:val="00EE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AFA44"/>
  <w15:docId w15:val="{FBBDFFC6-E55C-4990-B64E-9CF100EC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  <w:suppressAutoHyphens/>
      <w:spacing w:after="160" w:line="254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a7">
    <w:name w:val="List Paragraph"/>
    <w:basedOn w:val="a"/>
    <w:pPr>
      <w:ind w:left="720"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Блохин</dc:creator>
  <cp:lastModifiedBy>Дмитрий</cp:lastModifiedBy>
  <cp:revision>4</cp:revision>
  <dcterms:created xsi:type="dcterms:W3CDTF">2020-04-10T04:11:00Z</dcterms:created>
  <dcterms:modified xsi:type="dcterms:W3CDTF">2020-04-10T04:12:00Z</dcterms:modified>
</cp:coreProperties>
</file>